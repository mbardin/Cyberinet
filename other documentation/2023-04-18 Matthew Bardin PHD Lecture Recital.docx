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969DE" w14:textId="1FCD68FB" w:rsidR="00780E33" w:rsidRDefault="00780E33" w:rsidP="008275FE">
      <w:pPr>
        <w:tabs>
          <w:tab w:val="right" w:pos="360"/>
          <w:tab w:val="left" w:pos="540"/>
          <w:tab w:val="center" w:pos="3240"/>
          <w:tab w:val="right" w:pos="6480"/>
        </w:tabs>
        <w:spacing w:after="0" w:line="240" w:lineRule="auto"/>
        <w:jc w:val="center"/>
        <w:rPr>
          <w:rFonts w:ascii="Garamond" w:hAnsi="Garamond"/>
          <w:b/>
          <w:sz w:val="20"/>
          <w:szCs w:val="40"/>
        </w:rPr>
      </w:pPr>
      <w:r>
        <w:rPr>
          <w:rFonts w:ascii="Garamond" w:hAnsi="Garamond"/>
          <w:b/>
          <w:sz w:val="20"/>
          <w:szCs w:val="40"/>
        </w:rPr>
        <w:t>DOCTORAL</w:t>
      </w:r>
      <w:r>
        <w:rPr>
          <w:rFonts w:ascii="Garamond" w:hAnsi="Garamond"/>
          <w:b/>
          <w:sz w:val="20"/>
          <w:szCs w:val="40"/>
        </w:rPr>
        <w:t xml:space="preserve"> LECTURE</w:t>
      </w:r>
      <w:r>
        <w:rPr>
          <w:rFonts w:ascii="Garamond" w:hAnsi="Garamond"/>
          <w:b/>
          <w:sz w:val="20"/>
          <w:szCs w:val="40"/>
        </w:rPr>
        <w:t xml:space="preserve"> </w:t>
      </w:r>
      <w:r w:rsidRPr="00C65917">
        <w:rPr>
          <w:rFonts w:ascii="Garamond" w:hAnsi="Garamond"/>
          <w:b/>
          <w:sz w:val="20"/>
          <w:szCs w:val="40"/>
        </w:rPr>
        <w:t>RECITAL</w:t>
      </w:r>
      <w:r>
        <w:rPr>
          <w:rFonts w:ascii="Garamond" w:hAnsi="Garamond"/>
          <w:b/>
          <w:sz w:val="20"/>
          <w:szCs w:val="40"/>
        </w:rPr>
        <w:t xml:space="preserve"> </w:t>
      </w:r>
    </w:p>
    <w:p w14:paraId="43C581CC" w14:textId="440E908D" w:rsidR="00233053" w:rsidRPr="00780E33" w:rsidRDefault="00780E33" w:rsidP="008275FE">
      <w:pPr>
        <w:tabs>
          <w:tab w:val="right" w:pos="360"/>
          <w:tab w:val="left" w:pos="540"/>
          <w:tab w:val="center" w:pos="3240"/>
          <w:tab w:val="right" w:pos="6480"/>
        </w:tabs>
        <w:spacing w:after="0" w:line="240" w:lineRule="auto"/>
        <w:jc w:val="center"/>
        <w:rPr>
          <w:rFonts w:ascii="Garamond" w:hAnsi="Garamond"/>
          <w:b/>
          <w:sz w:val="20"/>
          <w:szCs w:val="40"/>
        </w:rPr>
      </w:pPr>
      <w:r w:rsidRPr="00780E33">
        <w:rPr>
          <w:rFonts w:ascii="Garamond" w:hAnsi="Garamond"/>
          <w:b/>
          <w:sz w:val="20"/>
          <w:szCs w:val="40"/>
        </w:rPr>
        <w:t xml:space="preserve">“Raindrops On </w:t>
      </w:r>
      <w:proofErr w:type="gramStart"/>
      <w:r w:rsidRPr="00780E33">
        <w:rPr>
          <w:rFonts w:ascii="Garamond" w:hAnsi="Garamond"/>
          <w:b/>
          <w:sz w:val="20"/>
          <w:szCs w:val="40"/>
        </w:rPr>
        <w:t>A</w:t>
      </w:r>
      <w:proofErr w:type="gramEnd"/>
      <w:r w:rsidRPr="00780E33">
        <w:rPr>
          <w:rFonts w:ascii="Garamond" w:hAnsi="Garamond"/>
          <w:b/>
          <w:sz w:val="20"/>
          <w:szCs w:val="40"/>
        </w:rPr>
        <w:t xml:space="preserve"> Tin Roof: Exploring The </w:t>
      </w:r>
      <w:proofErr w:type="spellStart"/>
      <w:r w:rsidRPr="00780E33">
        <w:rPr>
          <w:rFonts w:ascii="Garamond" w:hAnsi="Garamond"/>
          <w:b/>
          <w:sz w:val="20"/>
          <w:szCs w:val="40"/>
        </w:rPr>
        <w:t>Cyberinet</w:t>
      </w:r>
      <w:proofErr w:type="spellEnd"/>
      <w:r w:rsidRPr="00780E33">
        <w:rPr>
          <w:rFonts w:ascii="Garamond" w:hAnsi="Garamond"/>
          <w:b/>
          <w:sz w:val="20"/>
          <w:szCs w:val="40"/>
        </w:rPr>
        <w:t>”</w:t>
      </w:r>
    </w:p>
    <w:p w14:paraId="2CE49BF3" w14:textId="308A7BDE" w:rsidR="008275FE" w:rsidRPr="00780E33" w:rsidRDefault="00780E33" w:rsidP="008275FE">
      <w:pPr>
        <w:tabs>
          <w:tab w:val="right" w:pos="360"/>
          <w:tab w:val="left" w:pos="540"/>
          <w:tab w:val="center" w:pos="3240"/>
          <w:tab w:val="right" w:pos="6480"/>
        </w:tabs>
        <w:spacing w:after="0" w:line="240" w:lineRule="auto"/>
        <w:jc w:val="center"/>
        <w:rPr>
          <w:rFonts w:ascii="Garamond" w:hAnsi="Garamond"/>
          <w:b/>
          <w:i/>
          <w:iCs/>
          <w:sz w:val="20"/>
          <w:szCs w:val="40"/>
        </w:rPr>
      </w:pPr>
      <w:r>
        <w:rPr>
          <w:rFonts w:ascii="Garamond" w:hAnsi="Garamond"/>
          <w:b/>
          <w:sz w:val="20"/>
          <w:szCs w:val="40"/>
        </w:rPr>
        <w:t xml:space="preserve">Matthew A. Bardin, </w:t>
      </w:r>
      <w:r>
        <w:rPr>
          <w:rFonts w:ascii="Garamond" w:hAnsi="Garamond"/>
          <w:b/>
          <w:i/>
          <w:iCs/>
          <w:sz w:val="20"/>
          <w:szCs w:val="40"/>
        </w:rPr>
        <w:t>narrator &amp; electronics</w:t>
      </w:r>
    </w:p>
    <w:p w14:paraId="08B20445" w14:textId="77777777" w:rsidR="00233053" w:rsidRDefault="00233053" w:rsidP="008275FE">
      <w:pPr>
        <w:tabs>
          <w:tab w:val="right" w:pos="360"/>
          <w:tab w:val="left" w:pos="540"/>
          <w:tab w:val="center" w:pos="3240"/>
          <w:tab w:val="right" w:pos="6480"/>
        </w:tabs>
        <w:spacing w:after="0" w:line="240" w:lineRule="auto"/>
        <w:jc w:val="center"/>
        <w:rPr>
          <w:rFonts w:ascii="Garamond" w:hAnsi="Garamond"/>
          <w:b/>
          <w:i/>
          <w:sz w:val="20"/>
          <w:szCs w:val="40"/>
        </w:rPr>
      </w:pPr>
    </w:p>
    <w:p w14:paraId="1D0B5145" w14:textId="77777777" w:rsidR="00233053" w:rsidRPr="00C65917" w:rsidRDefault="00233053" w:rsidP="008275FE">
      <w:pPr>
        <w:tabs>
          <w:tab w:val="right" w:pos="360"/>
          <w:tab w:val="left" w:pos="540"/>
          <w:tab w:val="center" w:pos="3240"/>
          <w:tab w:val="right" w:pos="6480"/>
        </w:tabs>
        <w:spacing w:after="0" w:line="240" w:lineRule="auto"/>
        <w:jc w:val="center"/>
        <w:rPr>
          <w:rFonts w:ascii="Garamond" w:hAnsi="Garamond"/>
          <w:b/>
          <w:sz w:val="20"/>
          <w:szCs w:val="40"/>
        </w:rPr>
      </w:pPr>
    </w:p>
    <w:p w14:paraId="36A18C4E" w14:textId="4C783576" w:rsidR="00233053" w:rsidRPr="00233053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  <w:r>
        <w:rPr>
          <w:rFonts w:ascii="Garamond" w:hAnsi="Garamond"/>
          <w:i/>
          <w:iCs/>
          <w:szCs w:val="22"/>
        </w:rPr>
        <w:t xml:space="preserve">Raindrops on a Tin Roof: Exploring the Cyberinet </w:t>
      </w:r>
      <w:r>
        <w:rPr>
          <w:rFonts w:ascii="Garamond" w:hAnsi="Garamond"/>
          <w:szCs w:val="22"/>
        </w:rPr>
        <w:t>(40’)</w:t>
      </w:r>
    </w:p>
    <w:p w14:paraId="67B6DB45" w14:textId="77777777" w:rsidR="00233053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</w:p>
    <w:p w14:paraId="38250BA2" w14:textId="77777777" w:rsidR="00233053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</w:p>
    <w:p w14:paraId="4598899A" w14:textId="2ADF1888" w:rsidR="008275FE" w:rsidRPr="00C65917" w:rsidRDefault="008275FE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  <w:r w:rsidRPr="00C65917">
        <w:rPr>
          <w:rFonts w:ascii="Garamond" w:hAnsi="Garamond"/>
          <w:i/>
          <w:iCs/>
          <w:szCs w:val="22"/>
        </w:rPr>
        <w:t>P</w:t>
      </w:r>
      <w:r w:rsidR="00233053">
        <w:rPr>
          <w:rFonts w:ascii="Garamond" w:hAnsi="Garamond"/>
          <w:i/>
          <w:iCs/>
          <w:szCs w:val="22"/>
        </w:rPr>
        <w:t>uzzle of a Park</w:t>
      </w:r>
      <w:r w:rsidRPr="00C65917">
        <w:rPr>
          <w:rFonts w:ascii="Garamond" w:hAnsi="Garamond"/>
          <w:szCs w:val="22"/>
        </w:rPr>
        <w:t xml:space="preserve"> (</w:t>
      </w:r>
      <w:r w:rsidR="00233053">
        <w:rPr>
          <w:rFonts w:ascii="Garamond" w:hAnsi="Garamond"/>
          <w:szCs w:val="22"/>
        </w:rPr>
        <w:t>4</w:t>
      </w:r>
      <w:r w:rsidRPr="00C65917">
        <w:rPr>
          <w:rFonts w:ascii="Garamond" w:hAnsi="Garamond"/>
          <w:szCs w:val="22"/>
        </w:rPr>
        <w:t>’)</w:t>
      </w:r>
      <w:r w:rsidRPr="00C65917">
        <w:rPr>
          <w:rFonts w:ascii="Garamond" w:hAnsi="Garamond"/>
          <w:szCs w:val="22"/>
        </w:rPr>
        <w:tab/>
      </w:r>
      <w:r w:rsidRPr="00C65917">
        <w:rPr>
          <w:rFonts w:ascii="Garamond" w:hAnsi="Garamond"/>
          <w:szCs w:val="22"/>
        </w:rPr>
        <w:tab/>
      </w:r>
      <w:r w:rsidR="00233053">
        <w:rPr>
          <w:rFonts w:ascii="Garamond" w:hAnsi="Garamond"/>
          <w:szCs w:val="22"/>
        </w:rPr>
        <w:t>Matthew A. Bardin</w:t>
      </w:r>
    </w:p>
    <w:p w14:paraId="07E3B4D0" w14:textId="721C8474" w:rsidR="008275FE" w:rsidRPr="00C65917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  <w:r>
        <w:rPr>
          <w:rFonts w:ascii="Garamond" w:hAnsi="Garamond"/>
          <w:i/>
          <w:iCs/>
          <w:szCs w:val="22"/>
        </w:rPr>
        <w:t xml:space="preserve">Ethereal Presence </w:t>
      </w:r>
      <w:r w:rsidRPr="00233053">
        <w:rPr>
          <w:rFonts w:ascii="Garamond" w:hAnsi="Garamond"/>
          <w:szCs w:val="22"/>
        </w:rPr>
        <w:t>(6’)</w:t>
      </w:r>
      <w:r w:rsidR="008275FE" w:rsidRPr="00C65917">
        <w:rPr>
          <w:rFonts w:ascii="Garamond" w:hAnsi="Garamond"/>
          <w:szCs w:val="22"/>
        </w:rPr>
        <w:tab/>
      </w:r>
      <w:r w:rsidR="008275FE" w:rsidRPr="00C65917">
        <w:rPr>
          <w:rFonts w:ascii="Garamond" w:hAnsi="Garamond"/>
          <w:szCs w:val="22"/>
        </w:rPr>
        <w:tab/>
      </w:r>
      <w:r>
        <w:rPr>
          <w:rFonts w:ascii="Garamond" w:hAnsi="Garamond"/>
          <w:szCs w:val="22"/>
        </w:rPr>
        <w:t>(b. 1994)</w:t>
      </w:r>
    </w:p>
    <w:p w14:paraId="459C3733" w14:textId="5AD350D5" w:rsidR="008275FE" w:rsidRPr="00C65917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rPr>
          <w:rFonts w:ascii="Garamond" w:hAnsi="Garamond"/>
          <w:szCs w:val="22"/>
        </w:rPr>
      </w:pPr>
      <w:r>
        <w:rPr>
          <w:rFonts w:ascii="Garamond" w:hAnsi="Garamond"/>
          <w:i/>
          <w:iCs/>
          <w:szCs w:val="22"/>
        </w:rPr>
        <w:t xml:space="preserve">Raindrops on a Tin Roof </w:t>
      </w:r>
      <w:r w:rsidRPr="00233053">
        <w:rPr>
          <w:rFonts w:ascii="Garamond" w:hAnsi="Garamond"/>
          <w:szCs w:val="22"/>
        </w:rPr>
        <w:t>(15’)</w:t>
      </w:r>
      <w:r w:rsidR="008275FE" w:rsidRPr="00233053">
        <w:rPr>
          <w:rFonts w:ascii="Garamond" w:hAnsi="Garamond"/>
          <w:szCs w:val="22"/>
        </w:rPr>
        <w:t xml:space="preserve"> </w:t>
      </w:r>
      <w:r w:rsidR="008275FE" w:rsidRPr="00C65917">
        <w:rPr>
          <w:rFonts w:ascii="Garamond" w:hAnsi="Garamond"/>
          <w:szCs w:val="22"/>
        </w:rPr>
        <w:softHyphen/>
      </w:r>
      <w:r w:rsidR="008275FE" w:rsidRPr="00C65917">
        <w:rPr>
          <w:rFonts w:ascii="Garamond" w:hAnsi="Garamond"/>
          <w:szCs w:val="22"/>
        </w:rPr>
        <w:softHyphen/>
      </w:r>
    </w:p>
    <w:p w14:paraId="14FE7CBE" w14:textId="419B3B9C" w:rsidR="008275FE" w:rsidRPr="00C65917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jc w:val="center"/>
        <w:rPr>
          <w:rFonts w:ascii="Garamond" w:hAnsi="Garamond"/>
          <w:szCs w:val="22"/>
        </w:rPr>
      </w:pPr>
      <w:r>
        <w:rPr>
          <w:rFonts w:ascii="Garamond" w:hAnsi="Garamond"/>
          <w:szCs w:val="22"/>
        </w:rPr>
        <w:t>Adam Cope</w:t>
      </w:r>
      <w:r w:rsidR="008275FE" w:rsidRPr="00C65917">
        <w:rPr>
          <w:rFonts w:ascii="Garamond" w:hAnsi="Garamond"/>
          <w:szCs w:val="22"/>
        </w:rPr>
        <w:t xml:space="preserve">, </w:t>
      </w:r>
      <w:proofErr w:type="spellStart"/>
      <w:r w:rsidR="00780E33" w:rsidRPr="00780E33">
        <w:rPr>
          <w:rFonts w:ascii="Garamond" w:hAnsi="Garamond"/>
          <w:i/>
          <w:iCs/>
          <w:szCs w:val="22"/>
        </w:rPr>
        <w:t>c</w:t>
      </w:r>
      <w:r w:rsidRPr="00780E33">
        <w:rPr>
          <w:rFonts w:ascii="Garamond" w:hAnsi="Garamond"/>
          <w:i/>
          <w:iCs/>
          <w:szCs w:val="22"/>
        </w:rPr>
        <w:t>yberinet</w:t>
      </w:r>
      <w:proofErr w:type="spellEnd"/>
    </w:p>
    <w:p w14:paraId="02043701" w14:textId="4BCEFBD6" w:rsidR="008275FE" w:rsidRPr="00C65917" w:rsidRDefault="00233053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jc w:val="center"/>
        <w:rPr>
          <w:rFonts w:ascii="Garamond" w:hAnsi="Garamond"/>
          <w:i/>
          <w:iCs/>
          <w:szCs w:val="22"/>
        </w:rPr>
      </w:pPr>
      <w:r>
        <w:rPr>
          <w:rFonts w:ascii="Garamond" w:hAnsi="Garamond"/>
          <w:szCs w:val="22"/>
        </w:rPr>
        <w:t>Matthew A. Bardin</w:t>
      </w:r>
      <w:r w:rsidR="008275FE" w:rsidRPr="00C65917">
        <w:rPr>
          <w:rFonts w:ascii="Garamond" w:hAnsi="Garamond"/>
          <w:szCs w:val="22"/>
        </w:rPr>
        <w:t xml:space="preserve">, </w:t>
      </w:r>
      <w:r w:rsidR="00780E33">
        <w:rPr>
          <w:rFonts w:ascii="Garamond" w:hAnsi="Garamond"/>
          <w:i/>
          <w:iCs/>
          <w:szCs w:val="22"/>
        </w:rPr>
        <w:t>n</w:t>
      </w:r>
      <w:r>
        <w:rPr>
          <w:rFonts w:ascii="Garamond" w:hAnsi="Garamond"/>
          <w:i/>
          <w:iCs/>
          <w:szCs w:val="22"/>
        </w:rPr>
        <w:t xml:space="preserve">arrator &amp; </w:t>
      </w:r>
      <w:r w:rsidR="00780E33">
        <w:rPr>
          <w:rFonts w:ascii="Garamond" w:hAnsi="Garamond"/>
          <w:i/>
          <w:iCs/>
          <w:szCs w:val="22"/>
        </w:rPr>
        <w:t>e</w:t>
      </w:r>
      <w:r>
        <w:rPr>
          <w:rFonts w:ascii="Garamond" w:hAnsi="Garamond"/>
          <w:i/>
          <w:iCs/>
          <w:szCs w:val="22"/>
        </w:rPr>
        <w:t>lectronics</w:t>
      </w:r>
    </w:p>
    <w:p w14:paraId="76BEDAC1" w14:textId="77777777" w:rsidR="008275FE" w:rsidRPr="00C65917" w:rsidRDefault="008275FE" w:rsidP="008275FE">
      <w:pPr>
        <w:pStyle w:val="COMPTitle"/>
        <w:tabs>
          <w:tab w:val="clear" w:pos="3060"/>
          <w:tab w:val="clear" w:pos="3240"/>
          <w:tab w:val="clear" w:pos="3375"/>
          <w:tab w:val="clear" w:pos="3690"/>
          <w:tab w:val="clear" w:pos="3780"/>
          <w:tab w:val="right" w:pos="360"/>
          <w:tab w:val="left" w:pos="540"/>
          <w:tab w:val="center" w:pos="3600"/>
          <w:tab w:val="right" w:pos="6840"/>
        </w:tabs>
        <w:spacing w:line="240" w:lineRule="auto"/>
        <w:jc w:val="center"/>
        <w:rPr>
          <w:rFonts w:ascii="Garamond" w:hAnsi="Garamond"/>
          <w:szCs w:val="22"/>
        </w:rPr>
      </w:pPr>
    </w:p>
    <w:p w14:paraId="50E6FD6B" w14:textId="77777777" w:rsidR="00B21ECA" w:rsidRPr="00476D4C" w:rsidRDefault="00B21ECA" w:rsidP="00476D4C">
      <w:pPr>
        <w:tabs>
          <w:tab w:val="left" w:pos="1888"/>
        </w:tabs>
        <w:rPr>
          <w:rFonts w:ascii="Garamond" w:hAnsi="Garamond"/>
          <w:sz w:val="18"/>
          <w:szCs w:val="20"/>
        </w:rPr>
      </w:pPr>
    </w:p>
    <w:sectPr w:rsidR="00B21ECA" w:rsidRPr="00476D4C" w:rsidSect="00B21ECA">
      <w:headerReference w:type="default" r:id="rId9"/>
      <w:footerReference w:type="default" r:id="rId10"/>
      <w:pgSz w:w="7920" w:h="12240"/>
      <w:pgMar w:top="720" w:right="720" w:bottom="720" w:left="720" w:header="10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0E081" w14:textId="77777777" w:rsidR="00B14B72" w:rsidRDefault="00B14B72" w:rsidP="00B27CC6">
      <w:pPr>
        <w:spacing w:after="0" w:line="240" w:lineRule="auto"/>
      </w:pPr>
      <w:r>
        <w:separator/>
      </w:r>
    </w:p>
  </w:endnote>
  <w:endnote w:type="continuationSeparator" w:id="0">
    <w:p w14:paraId="6E7904CF" w14:textId="77777777" w:rsidR="00B14B72" w:rsidRDefault="00B14B72" w:rsidP="00B2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panose1 w:val="020B0604020202020204"/>
    <w:charset w:val="00"/>
    <w:family w:val="roman"/>
    <w:notTrueType/>
    <w:pitch w:val="variable"/>
    <w:sig w:usb0="00000007" w:usb1="00000001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76132" w14:textId="5DD6A312" w:rsidR="00B27CC6" w:rsidRDefault="00233053" w:rsidP="00B21ECA">
    <w:pPr>
      <w:pStyle w:val="Footer"/>
      <w:tabs>
        <w:tab w:val="clear" w:pos="4680"/>
        <w:tab w:val="clear" w:pos="9360"/>
        <w:tab w:val="left" w:pos="1182"/>
        <w:tab w:val="center" w:pos="3240"/>
      </w:tabs>
    </w:pPr>
    <w:r w:rsidRPr="00C65917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AF12A9A" wp14:editId="0E3AC973">
              <wp:simplePos x="0" y="0"/>
              <wp:positionH relativeFrom="margin">
                <wp:align>right</wp:align>
              </wp:positionH>
              <wp:positionV relativeFrom="paragraph">
                <wp:posOffset>141522</wp:posOffset>
              </wp:positionV>
              <wp:extent cx="4080294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080294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F3DF4C" id="Straight Connector 10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70.1pt,11.15pt" to="591.4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" strokecolor="black [3213]">
              <w10:wrap anchorx="margin"/>
            </v:line>
          </w:pict>
        </mc:Fallback>
      </mc:AlternateContent>
    </w:r>
    <w:r w:rsidR="00B21ECA" w:rsidRPr="00B27CC6"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542BDDBC" wp14:editId="31E6477F">
              <wp:simplePos x="0" y="0"/>
              <wp:positionH relativeFrom="margin">
                <wp:align>right</wp:align>
              </wp:positionH>
              <wp:positionV relativeFrom="margin">
                <wp:posOffset>5730276</wp:posOffset>
              </wp:positionV>
              <wp:extent cx="4114800" cy="948067"/>
              <wp:effectExtent l="0" t="0" r="0" b="444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14800" cy="9480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BC43F4" w14:textId="00FB58FE" w:rsidR="00B21ECA" w:rsidRPr="00454BE3" w:rsidRDefault="00B21ECA" w:rsidP="00B21ECA">
                          <w:pPr>
                            <w:spacing w:after="0"/>
                            <w:jc w:val="center"/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</w:pPr>
                          <w:r w:rsidRPr="00454BE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This recital is given in partial fulfillment of the requirements of the </w:t>
                          </w:r>
                          <w:r w:rsidR="0023305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Doctor of Philosophy in Experimental Music &amp; Digital Media </w:t>
                          </w:r>
                          <w:r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>degree</w:t>
                          </w:r>
                          <w:r w:rsidRPr="00454BE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. </w:t>
                          </w:r>
                        </w:p>
                        <w:p w14:paraId="2287A2E9" w14:textId="137D9EAB" w:rsidR="00B21ECA" w:rsidRPr="00454BE3" w:rsidRDefault="00233053" w:rsidP="00B21ECA">
                          <w:pPr>
                            <w:tabs>
                              <w:tab w:val="right" w:pos="2880"/>
                              <w:tab w:val="left" w:pos="3240"/>
                            </w:tabs>
                            <w:spacing w:after="0"/>
                            <w:jc w:val="center"/>
                            <w:outlineLvl w:val="2"/>
                            <w:rPr>
                              <w:rFonts w:ascii="Garamond" w:hAnsi="Garamond"/>
                              <w:i/>
                              <w:noProof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>Matthew</w:t>
                          </w:r>
                          <w:r w:rsidR="00B21ECA" w:rsidRPr="00454BE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 </w:t>
                          </w:r>
                          <w:r w:rsidR="00780E3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Bardin </w:t>
                          </w:r>
                          <w:r w:rsidR="00B21ECA" w:rsidRPr="00454BE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 xml:space="preserve">is from the Studio of </w:t>
                          </w:r>
                          <w:r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>Jesse Allison</w:t>
                          </w:r>
                          <w:r w:rsidR="00B21ECA" w:rsidRPr="00454BE3">
                            <w:rPr>
                              <w:rFonts w:ascii="Garamond" w:hAnsi="Garamond"/>
                              <w:i/>
                              <w:sz w:val="20"/>
                              <w:szCs w:val="20"/>
                            </w:rPr>
                            <w:t>.</w:t>
                          </w:r>
                          <w:r w:rsidR="00B21ECA" w:rsidRPr="00454BE3">
                            <w:rPr>
                              <w:rFonts w:ascii="Garamond" w:hAnsi="Garamond"/>
                              <w:i/>
                              <w:noProof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4881921F" w14:textId="77777777" w:rsidR="00B21ECA" w:rsidRDefault="00B21ECA" w:rsidP="00B83B56">
                          <w:pPr>
                            <w:spacing w:after="0"/>
                            <w:jc w:val="center"/>
                            <w:rPr>
                              <w:rFonts w:ascii="Garamond" w:hAnsi="Garamond"/>
                            </w:rPr>
                          </w:pPr>
                        </w:p>
                        <w:p w14:paraId="2DCF820F" w14:textId="496C3B1E" w:rsidR="00B83B56" w:rsidRPr="00F24F27" w:rsidRDefault="00233053" w:rsidP="00B83B56">
                          <w:pPr>
                            <w:spacing w:after="0"/>
                            <w:jc w:val="center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Tuesday</w:t>
                          </w:r>
                          <w:r w:rsidR="00B83B56" w:rsidRPr="00F24F27">
                            <w:rPr>
                              <w:rFonts w:ascii="Garamond" w:hAnsi="Garamond"/>
                            </w:rPr>
                            <w:t xml:space="preserve">, </w:t>
                          </w:r>
                          <w:r>
                            <w:rPr>
                              <w:rFonts w:ascii="Garamond" w:hAnsi="Garamond"/>
                            </w:rPr>
                            <w:t>April 18</w:t>
                          </w:r>
                          <w:r w:rsidR="00B83B56" w:rsidRPr="00F24F27">
                            <w:rPr>
                              <w:rFonts w:ascii="Garamond" w:hAnsi="Garamond"/>
                            </w:rPr>
                            <w:t xml:space="preserve">, </w:t>
                          </w:r>
                          <w:proofErr w:type="gramStart"/>
                          <w:r>
                            <w:rPr>
                              <w:rFonts w:ascii="Garamond" w:hAnsi="Garamond"/>
                            </w:rPr>
                            <w:t>2023</w:t>
                          </w:r>
                          <w:proofErr w:type="gramEnd"/>
                          <w:r w:rsidR="00B83B56" w:rsidRPr="00F24F27">
                            <w:rPr>
                              <w:rFonts w:ascii="Garamond" w:hAnsi="Garamond"/>
                            </w:rPr>
                            <w:t xml:space="preserve">     |     </w:t>
                          </w:r>
                          <w:r>
                            <w:rPr>
                              <w:rFonts w:ascii="Garamond" w:hAnsi="Garamond"/>
                            </w:rPr>
                            <w:t>7:30</w:t>
                          </w:r>
                          <w:r w:rsidR="00B42F0B">
                            <w:rPr>
                              <w:rFonts w:ascii="Garamond" w:hAnsi="Garamond"/>
                            </w:rPr>
                            <w:t xml:space="preserve"> PM</w:t>
                          </w:r>
                          <w:r w:rsidR="00B83B56" w:rsidRPr="00F24F27">
                            <w:rPr>
                              <w:rFonts w:ascii="Garamond" w:hAnsi="Garamond"/>
                            </w:rPr>
                            <w:t xml:space="preserve">     |     </w:t>
                          </w:r>
                          <w:r>
                            <w:rPr>
                              <w:rFonts w:ascii="Garamond" w:hAnsi="Garamond"/>
                            </w:rPr>
                            <w:t>DMC Theatre</w:t>
                          </w:r>
                        </w:p>
                        <w:p w14:paraId="0CBD4847" w14:textId="77777777" w:rsidR="00B83B56" w:rsidRDefault="00B83B56" w:rsidP="00B83B5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2BDDB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72.8pt;margin-top:451.2pt;width:324pt;height:74.65pt;z-index:-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" filled="f" stroked="f">
              <v:textbox>
                <w:txbxContent>
                  <w:p w14:paraId="05BC43F4" w14:textId="00FB58FE" w:rsidR="00B21ECA" w:rsidRPr="00454BE3" w:rsidRDefault="00B21ECA" w:rsidP="00B21ECA">
                    <w:pPr>
                      <w:spacing w:after="0"/>
                      <w:jc w:val="center"/>
                      <w:rPr>
                        <w:rFonts w:ascii="Garamond" w:hAnsi="Garamond"/>
                        <w:i/>
                        <w:sz w:val="20"/>
                        <w:szCs w:val="20"/>
                      </w:rPr>
                    </w:pPr>
                    <w:r w:rsidRPr="00454BE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This recital is given in partial fulfillment of the requirements of the </w:t>
                    </w:r>
                    <w:r w:rsidR="0023305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Doctor of Philosophy in Experimental Music &amp; Digital Media </w:t>
                    </w:r>
                    <w:r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>degree</w:t>
                    </w:r>
                    <w:r w:rsidRPr="00454BE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. </w:t>
                    </w:r>
                  </w:p>
                  <w:p w14:paraId="2287A2E9" w14:textId="137D9EAB" w:rsidR="00B21ECA" w:rsidRPr="00454BE3" w:rsidRDefault="00233053" w:rsidP="00B21ECA">
                    <w:pPr>
                      <w:tabs>
                        <w:tab w:val="right" w:pos="2880"/>
                        <w:tab w:val="left" w:pos="3240"/>
                      </w:tabs>
                      <w:spacing w:after="0"/>
                      <w:jc w:val="center"/>
                      <w:outlineLvl w:val="2"/>
                      <w:rPr>
                        <w:rFonts w:ascii="Garamond" w:hAnsi="Garamond"/>
                        <w:i/>
                        <w:noProof/>
                        <w:sz w:val="20"/>
                        <w:szCs w:val="20"/>
                      </w:rPr>
                    </w:pPr>
                    <w:r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>Matthew</w:t>
                    </w:r>
                    <w:r w:rsidR="00B21ECA" w:rsidRPr="00454BE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 </w:t>
                    </w:r>
                    <w:r w:rsidR="00780E3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Bardin </w:t>
                    </w:r>
                    <w:r w:rsidR="00B21ECA" w:rsidRPr="00454BE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 xml:space="preserve">is from the Studio of </w:t>
                    </w:r>
                    <w:r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>Jesse Allison</w:t>
                    </w:r>
                    <w:r w:rsidR="00B21ECA" w:rsidRPr="00454BE3">
                      <w:rPr>
                        <w:rFonts w:ascii="Garamond" w:hAnsi="Garamond"/>
                        <w:i/>
                        <w:sz w:val="20"/>
                        <w:szCs w:val="20"/>
                      </w:rPr>
                      <w:t>.</w:t>
                    </w:r>
                    <w:r w:rsidR="00B21ECA" w:rsidRPr="00454BE3">
                      <w:rPr>
                        <w:rFonts w:ascii="Garamond" w:hAnsi="Garamond"/>
                        <w:i/>
                        <w:noProof/>
                        <w:sz w:val="20"/>
                        <w:szCs w:val="20"/>
                      </w:rPr>
                      <w:t xml:space="preserve"> </w:t>
                    </w:r>
                  </w:p>
                  <w:p w14:paraId="4881921F" w14:textId="77777777" w:rsidR="00B21ECA" w:rsidRDefault="00B21ECA" w:rsidP="00B83B56">
                    <w:pPr>
                      <w:spacing w:after="0"/>
                      <w:jc w:val="center"/>
                      <w:rPr>
                        <w:rFonts w:ascii="Garamond" w:hAnsi="Garamond"/>
                      </w:rPr>
                    </w:pPr>
                  </w:p>
                  <w:p w14:paraId="2DCF820F" w14:textId="496C3B1E" w:rsidR="00B83B56" w:rsidRPr="00F24F27" w:rsidRDefault="00233053" w:rsidP="00B83B56">
                    <w:pPr>
                      <w:spacing w:after="0"/>
                      <w:jc w:val="center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Tuesday</w:t>
                    </w:r>
                    <w:r w:rsidR="00B83B56" w:rsidRPr="00F24F27">
                      <w:rPr>
                        <w:rFonts w:ascii="Garamond" w:hAnsi="Garamond"/>
                      </w:rPr>
                      <w:t xml:space="preserve">, </w:t>
                    </w:r>
                    <w:r>
                      <w:rPr>
                        <w:rFonts w:ascii="Garamond" w:hAnsi="Garamond"/>
                      </w:rPr>
                      <w:t>April 18</w:t>
                    </w:r>
                    <w:r w:rsidR="00B83B56" w:rsidRPr="00F24F27">
                      <w:rPr>
                        <w:rFonts w:ascii="Garamond" w:hAnsi="Garamond"/>
                      </w:rPr>
                      <w:t xml:space="preserve">, </w:t>
                    </w:r>
                    <w:proofErr w:type="gramStart"/>
                    <w:r>
                      <w:rPr>
                        <w:rFonts w:ascii="Garamond" w:hAnsi="Garamond"/>
                      </w:rPr>
                      <w:t>2023</w:t>
                    </w:r>
                    <w:proofErr w:type="gramEnd"/>
                    <w:r w:rsidR="00B83B56" w:rsidRPr="00F24F27">
                      <w:rPr>
                        <w:rFonts w:ascii="Garamond" w:hAnsi="Garamond"/>
                      </w:rPr>
                      <w:t xml:space="preserve">     |     </w:t>
                    </w:r>
                    <w:r>
                      <w:rPr>
                        <w:rFonts w:ascii="Garamond" w:hAnsi="Garamond"/>
                      </w:rPr>
                      <w:t>7:30</w:t>
                    </w:r>
                    <w:r w:rsidR="00B42F0B">
                      <w:rPr>
                        <w:rFonts w:ascii="Garamond" w:hAnsi="Garamond"/>
                      </w:rPr>
                      <w:t xml:space="preserve"> PM</w:t>
                    </w:r>
                    <w:r w:rsidR="00B83B56" w:rsidRPr="00F24F27">
                      <w:rPr>
                        <w:rFonts w:ascii="Garamond" w:hAnsi="Garamond"/>
                      </w:rPr>
                      <w:t xml:space="preserve">     |     </w:t>
                    </w:r>
                    <w:r>
                      <w:rPr>
                        <w:rFonts w:ascii="Garamond" w:hAnsi="Garamond"/>
                      </w:rPr>
                      <w:t>DMC Theatre</w:t>
                    </w:r>
                  </w:p>
                  <w:p w14:paraId="0CBD4847" w14:textId="77777777" w:rsidR="00B83B56" w:rsidRDefault="00B83B56" w:rsidP="00B83B56"/>
                </w:txbxContent>
              </v:textbox>
              <w10:wrap anchorx="margin" anchory="margin"/>
            </v:shape>
          </w:pict>
        </mc:Fallback>
      </mc:AlternateContent>
    </w:r>
    <w:r w:rsidR="00B21ECA" w:rsidRPr="00B27CC6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519093" wp14:editId="2AEA44FD">
              <wp:simplePos x="0" y="0"/>
              <wp:positionH relativeFrom="margin">
                <wp:align>center</wp:align>
              </wp:positionH>
              <wp:positionV relativeFrom="page">
                <wp:posOffset>6719738</wp:posOffset>
              </wp:positionV>
              <wp:extent cx="4367073" cy="431321"/>
              <wp:effectExtent l="0" t="0" r="0" b="698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67073" cy="4313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BFC60C" w14:textId="77777777" w:rsidR="00B27CC6" w:rsidRPr="00454BE3" w:rsidRDefault="00B27CC6" w:rsidP="00B27CC6">
                          <w:pPr>
                            <w:tabs>
                              <w:tab w:val="right" w:pos="2880"/>
                              <w:tab w:val="left" w:pos="3240"/>
                            </w:tabs>
                            <w:spacing w:after="0"/>
                            <w:jc w:val="center"/>
                            <w:outlineLvl w:val="2"/>
                            <w:rPr>
                              <w:rFonts w:ascii="Garamond" w:hAnsi="Garamond"/>
                              <w:i/>
                              <w:noProof/>
                              <w:sz w:val="20"/>
                              <w:szCs w:val="20"/>
                            </w:rPr>
                          </w:pPr>
                          <w:r w:rsidRPr="00454BE3">
                            <w:rPr>
                              <w:rFonts w:ascii="Garamond" w:hAnsi="Garamond"/>
                              <w:i/>
                              <w:noProof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519093" id="Text Box 1" o:spid="_x0000_s1027" type="#_x0000_t202" style="position:absolute;margin-left:0;margin-top:529.1pt;width:343.85pt;height:33.95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" filled="f" stroked="f">
              <v:textbox>
                <w:txbxContent>
                  <w:p w14:paraId="60BFC60C" w14:textId="77777777" w:rsidR="00B27CC6" w:rsidRPr="00454BE3" w:rsidRDefault="00B27CC6" w:rsidP="00B27CC6">
                    <w:pPr>
                      <w:tabs>
                        <w:tab w:val="right" w:pos="2880"/>
                        <w:tab w:val="left" w:pos="3240"/>
                      </w:tabs>
                      <w:spacing w:after="0"/>
                      <w:jc w:val="center"/>
                      <w:outlineLvl w:val="2"/>
                      <w:rPr>
                        <w:rFonts w:ascii="Garamond" w:hAnsi="Garamond"/>
                        <w:i/>
                        <w:noProof/>
                        <w:sz w:val="20"/>
                        <w:szCs w:val="20"/>
                      </w:rPr>
                    </w:pPr>
                    <w:r w:rsidRPr="00454BE3">
                      <w:rPr>
                        <w:rFonts w:ascii="Garamond" w:hAnsi="Garamond"/>
                        <w:i/>
                        <w:noProof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6D767" w14:textId="77777777" w:rsidR="00B14B72" w:rsidRDefault="00B14B72" w:rsidP="00B27CC6">
      <w:pPr>
        <w:spacing w:after="0" w:line="240" w:lineRule="auto"/>
      </w:pPr>
      <w:r>
        <w:separator/>
      </w:r>
    </w:p>
  </w:footnote>
  <w:footnote w:type="continuationSeparator" w:id="0">
    <w:p w14:paraId="6B21B16C" w14:textId="77777777" w:rsidR="00B14B72" w:rsidRDefault="00B14B72" w:rsidP="00B27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41799" w14:textId="77777777" w:rsidR="00C65917" w:rsidRDefault="00C65917" w:rsidP="00C65917">
    <w:pPr>
      <w:pStyle w:val="Header"/>
      <w:tabs>
        <w:tab w:val="clear" w:pos="4680"/>
        <w:tab w:val="clear" w:pos="9360"/>
        <w:tab w:val="left" w:pos="2719"/>
      </w:tabs>
      <w:jc w:val="center"/>
      <w:rPr>
        <w:noProof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17C8C1BA" wp14:editId="0BBCC867">
          <wp:simplePos x="0" y="0"/>
          <wp:positionH relativeFrom="margin">
            <wp:align>center</wp:align>
          </wp:positionH>
          <wp:positionV relativeFrom="paragraph">
            <wp:posOffset>-287655</wp:posOffset>
          </wp:positionV>
          <wp:extent cx="2934970" cy="40381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SU_CMDA_SchoolofMusic_fixed_blac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34970" cy="4038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softHyphen/>
    </w:r>
    <w:r>
      <w:rPr>
        <w:noProof/>
      </w:rPr>
      <w:softHyphen/>
    </w:r>
  </w:p>
  <w:p w14:paraId="735A22CB" w14:textId="77777777" w:rsidR="00B27CC6" w:rsidRDefault="00C65917" w:rsidP="00C65917">
    <w:pPr>
      <w:pStyle w:val="Header"/>
      <w:tabs>
        <w:tab w:val="clear" w:pos="4680"/>
        <w:tab w:val="clear" w:pos="9360"/>
        <w:tab w:val="left" w:pos="2719"/>
      </w:tabs>
      <w:jc w:val="center"/>
      <w:rPr>
        <w:noProof/>
      </w:rPr>
    </w:pPr>
    <w:r w:rsidRPr="00C65917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460C400" wp14:editId="6F4C10C2">
              <wp:simplePos x="0" y="0"/>
              <wp:positionH relativeFrom="margin">
                <wp:align>right</wp:align>
              </wp:positionH>
              <wp:positionV relativeFrom="paragraph">
                <wp:posOffset>53017</wp:posOffset>
              </wp:positionV>
              <wp:extent cx="4088501" cy="0"/>
              <wp:effectExtent l="0" t="0" r="2667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08850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3BFB1C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70.75pt,4.15pt" to="592.7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" strokecolor="black [3213]"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53"/>
    <w:rsid w:val="00005508"/>
    <w:rsid w:val="00052CE0"/>
    <w:rsid w:val="000C63FE"/>
    <w:rsid w:val="000E388C"/>
    <w:rsid w:val="001034B1"/>
    <w:rsid w:val="0012164D"/>
    <w:rsid w:val="00123BC9"/>
    <w:rsid w:val="00171141"/>
    <w:rsid w:val="001B1F08"/>
    <w:rsid w:val="00233053"/>
    <w:rsid w:val="002477F4"/>
    <w:rsid w:val="00263C6A"/>
    <w:rsid w:val="002B2BDC"/>
    <w:rsid w:val="002B7BEE"/>
    <w:rsid w:val="00321260"/>
    <w:rsid w:val="003315EB"/>
    <w:rsid w:val="00357B75"/>
    <w:rsid w:val="0036757A"/>
    <w:rsid w:val="003A2662"/>
    <w:rsid w:val="003B410A"/>
    <w:rsid w:val="003D7F67"/>
    <w:rsid w:val="00454BE3"/>
    <w:rsid w:val="0046609D"/>
    <w:rsid w:val="00471ED1"/>
    <w:rsid w:val="00476D4C"/>
    <w:rsid w:val="00491974"/>
    <w:rsid w:val="00502660"/>
    <w:rsid w:val="0050791D"/>
    <w:rsid w:val="00510316"/>
    <w:rsid w:val="00590E1D"/>
    <w:rsid w:val="00594870"/>
    <w:rsid w:val="0059497C"/>
    <w:rsid w:val="0062486A"/>
    <w:rsid w:val="00636CE5"/>
    <w:rsid w:val="0063786F"/>
    <w:rsid w:val="0066463A"/>
    <w:rsid w:val="006854EA"/>
    <w:rsid w:val="006F48EF"/>
    <w:rsid w:val="00704C62"/>
    <w:rsid w:val="0074461C"/>
    <w:rsid w:val="00762B2A"/>
    <w:rsid w:val="00766152"/>
    <w:rsid w:val="00780E33"/>
    <w:rsid w:val="007D3FF4"/>
    <w:rsid w:val="00816972"/>
    <w:rsid w:val="008275FE"/>
    <w:rsid w:val="00835D90"/>
    <w:rsid w:val="00844F35"/>
    <w:rsid w:val="008A3522"/>
    <w:rsid w:val="008E0CA7"/>
    <w:rsid w:val="0091097B"/>
    <w:rsid w:val="00972F0B"/>
    <w:rsid w:val="00993DD0"/>
    <w:rsid w:val="009D40BB"/>
    <w:rsid w:val="00A133EC"/>
    <w:rsid w:val="00AE1045"/>
    <w:rsid w:val="00B14B72"/>
    <w:rsid w:val="00B21ECA"/>
    <w:rsid w:val="00B27CC6"/>
    <w:rsid w:val="00B33A7B"/>
    <w:rsid w:val="00B41DF9"/>
    <w:rsid w:val="00B42F0B"/>
    <w:rsid w:val="00B83B56"/>
    <w:rsid w:val="00BA7274"/>
    <w:rsid w:val="00BB637A"/>
    <w:rsid w:val="00C65917"/>
    <w:rsid w:val="00C76B2C"/>
    <w:rsid w:val="00CA5F26"/>
    <w:rsid w:val="00CB041E"/>
    <w:rsid w:val="00CC427E"/>
    <w:rsid w:val="00D16256"/>
    <w:rsid w:val="00D513D0"/>
    <w:rsid w:val="00D83013"/>
    <w:rsid w:val="00D92594"/>
    <w:rsid w:val="00DC67C1"/>
    <w:rsid w:val="00DE1EE2"/>
    <w:rsid w:val="00E24078"/>
    <w:rsid w:val="00E36011"/>
    <w:rsid w:val="00E4106B"/>
    <w:rsid w:val="00E650B2"/>
    <w:rsid w:val="00E842CF"/>
    <w:rsid w:val="00EF2BA8"/>
    <w:rsid w:val="00F407D7"/>
    <w:rsid w:val="00F80DDF"/>
    <w:rsid w:val="00F85052"/>
    <w:rsid w:val="00FB17FA"/>
    <w:rsid w:val="00FC4FBA"/>
    <w:rsid w:val="00FE5F3E"/>
    <w:rsid w:val="00FF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83F3C4"/>
  <w15:docId w15:val="{00F53DA8-76E3-4256-9193-0061638B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9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CC6"/>
  </w:style>
  <w:style w:type="paragraph" w:styleId="Footer">
    <w:name w:val="footer"/>
    <w:basedOn w:val="Normal"/>
    <w:link w:val="FooterChar"/>
    <w:uiPriority w:val="99"/>
    <w:unhideWhenUsed/>
    <w:rsid w:val="00B2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CC6"/>
  </w:style>
  <w:style w:type="paragraph" w:styleId="BalloonText">
    <w:name w:val="Balloon Text"/>
    <w:basedOn w:val="Normal"/>
    <w:link w:val="BalloonTextChar"/>
    <w:uiPriority w:val="99"/>
    <w:semiHidden/>
    <w:unhideWhenUsed/>
    <w:rsid w:val="00B27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CC6"/>
    <w:rPr>
      <w:rFonts w:ascii="Tahoma" w:hAnsi="Tahoma" w:cs="Tahoma"/>
      <w:sz w:val="16"/>
      <w:szCs w:val="16"/>
    </w:rPr>
  </w:style>
  <w:style w:type="paragraph" w:customStyle="1" w:styleId="COMPTitle">
    <w:name w:val="COMP/Title"/>
    <w:basedOn w:val="Normal"/>
    <w:uiPriority w:val="99"/>
    <w:rsid w:val="00C65917"/>
    <w:pPr>
      <w:tabs>
        <w:tab w:val="right" w:pos="3060"/>
        <w:tab w:val="left" w:pos="3240"/>
        <w:tab w:val="left" w:pos="3375"/>
        <w:tab w:val="right" w:pos="3690"/>
        <w:tab w:val="left" w:pos="3780"/>
      </w:tabs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Adobe Garamond Pro" w:hAnsi="Adobe Garamond Pro" w:cs="Adobe Garamond Pro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\Downloads\student_recital_program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2C7359D13F7140BDDAFFCCD40A4054" ma:contentTypeVersion="11" ma:contentTypeDescription="Create a new document." ma:contentTypeScope="" ma:versionID="933ce8b385edfca7c8107b37816dca61">
  <xsd:schema xmlns:xsd="http://www.w3.org/2001/XMLSchema" xmlns:xs="http://www.w3.org/2001/XMLSchema" xmlns:p="http://schemas.microsoft.com/office/2006/metadata/properties" xmlns:ns3="05c3a829-863e-4941-8e8f-45e5babffc18" xmlns:ns4="ab58a0c3-0011-43f8-9db5-d61ae1095b7f" targetNamespace="http://schemas.microsoft.com/office/2006/metadata/properties" ma:root="true" ma:fieldsID="72577dca658cfd12bb99b8f87ef90dfc" ns3:_="" ns4:_="">
    <xsd:import namespace="05c3a829-863e-4941-8e8f-45e5babffc18"/>
    <xsd:import namespace="ab58a0c3-0011-43f8-9db5-d61ae1095b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c3a829-863e-4941-8e8f-45e5babffc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8a0c3-0011-43f8-9db5-d61ae1095b7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7BC30E-2FA9-498B-AED5-5836D89C78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c3a829-863e-4941-8e8f-45e5babffc18"/>
    <ds:schemaRef ds:uri="ab58a0c3-0011-43f8-9db5-d61ae1095b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FFC76B-1BBF-4ECE-B231-34FF2EAAA0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EE4FC3-577E-4913-86A2-307C00A539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C:\Users\Matt\Downloads\student_recital_program_template.dotx</Template>
  <TotalTime>1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Recital Program Template</vt:lpstr>
    </vt:vector>
  </TitlesOfParts>
  <Manager>Zachary Hazelwood</Manager>
  <Company>Louisiana State University, School of Music</Company>
  <LinksUpToDate>false</LinksUpToDate>
  <CharactersWithSpaces>350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Recital Program Template</dc:title>
  <dc:subject/>
  <dc:creator>Matt</dc:creator>
  <cp:keywords/>
  <dc:description>Fall 2014 Template_x000d_musicprograms@lsu.edu</dc:description>
  <cp:lastModifiedBy>Catherine M Mansfield</cp:lastModifiedBy>
  <cp:revision>2</cp:revision>
  <cp:lastPrinted>2019-05-01T17:27:00Z</cp:lastPrinted>
  <dcterms:created xsi:type="dcterms:W3CDTF">2023-04-11T14:31:00Z</dcterms:created>
  <dcterms:modified xsi:type="dcterms:W3CDTF">2023-04-11T14:31:00Z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0x010100702C7359D13F7140BDDAFFCCD40A4054</vt:lpwstr>
  </property>
</Properties>
</file>